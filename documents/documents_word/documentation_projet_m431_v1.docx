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E1CD0" w14:textId="77777777" w:rsidR="00EA0F8C" w:rsidRDefault="006F49A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54371E" wp14:editId="36D33BC3">
                <wp:simplePos x="0" y="0"/>
                <wp:positionH relativeFrom="page">
                  <wp:posOffset>151132</wp:posOffset>
                </wp:positionH>
                <wp:positionV relativeFrom="page">
                  <wp:posOffset>213997</wp:posOffset>
                </wp:positionV>
                <wp:extent cx="5207636" cy="10260967"/>
                <wp:effectExtent l="0" t="0" r="0" b="6983"/>
                <wp:wrapNone/>
                <wp:docPr id="141749388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636" cy="10260967"/>
                        </a:xfrm>
                        <a:prstGeom prst="rect">
                          <a:avLst/>
                        </a:prstGeom>
                        <a:solidFill>
                          <a:srgbClr val="156082"/>
                        </a:solidFill>
                        <a:ln cap="flat">
                          <a:noFill/>
                          <a:prstDash val="solid"/>
                        </a:ln>
                      </wps:spPr>
                      <wps:txbx>
                        <w:txbxContent>
                          <w:p w14:paraId="1AE2BC37" w14:textId="77777777" w:rsidR="00EA0F8C" w:rsidRDefault="006F49A7">
                            <w:pPr>
                              <w:pStyle w:val="Titre"/>
                              <w:jc w:val="right"/>
                            </w:pPr>
                            <w:r>
                              <w:rPr>
                                <w:caps/>
                                <w:color w:val="FFFFFF"/>
                                <w:sz w:val="80"/>
                                <w:szCs w:val="80"/>
                              </w:rPr>
                              <w:t>Documentation projet attribution automatique d’un certificat SSL</w:t>
                            </w:r>
                          </w:p>
                          <w:p w14:paraId="075B5D14" w14:textId="77777777" w:rsidR="00EA0F8C" w:rsidRDefault="00EA0F8C">
                            <w:pPr>
                              <w:spacing w:before="240"/>
                              <w:ind w:left="720"/>
                              <w:jc w:val="right"/>
                              <w:rPr>
                                <w:color w:val="FFFFFF"/>
                              </w:rPr>
                            </w:pPr>
                          </w:p>
                          <w:p w14:paraId="570E8C99" w14:textId="77777777" w:rsidR="00EA0F8C" w:rsidRDefault="006F49A7">
                            <w:pPr>
                              <w:spacing w:before="240"/>
                              <w:ind w:left="1008"/>
                              <w:jc w:val="right"/>
                            </w:pPr>
                            <w:r>
                              <w:rPr>
                                <w:color w:val="FFFFFF"/>
                                <w:sz w:val="21"/>
                                <w:szCs w:val="21"/>
                              </w:rPr>
                              <w:t>Gabriel Da Silva, Jonathan Calvino, Kevin Thuraisingam, Rafael De Morais</w:t>
                            </w:r>
                          </w:p>
                        </w:txbxContent>
                      </wps:txbx>
                      <wps:bodyPr vert="horz" wrap="square" lIns="274320" tIns="914400" rIns="274320" bIns="4572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54371E" id="Rectangle 16" o:spid="_x0000_s1026" style="position:absolute;margin-left:11.9pt;margin-top:16.85pt;width:410.05pt;height:807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" fillcolor="#156082" stroked="f">
                <v:textbox inset="21.6pt,1in,21.6pt">
                  <w:txbxContent>
                    <w:p w14:paraId="1AE2BC37" w14:textId="77777777" w:rsidR="00EA0F8C" w:rsidRDefault="006F49A7">
                      <w:pPr>
                        <w:pStyle w:val="Titre"/>
                        <w:jc w:val="right"/>
                      </w:pPr>
                      <w:r>
                        <w:rPr>
                          <w:caps/>
                          <w:color w:val="FFFFFF"/>
                          <w:sz w:val="80"/>
                          <w:szCs w:val="80"/>
                        </w:rPr>
                        <w:t>Documentation projet attribution automatique d’un certificat SSL</w:t>
                      </w:r>
                    </w:p>
                    <w:p w14:paraId="075B5D14" w14:textId="77777777" w:rsidR="00EA0F8C" w:rsidRDefault="00EA0F8C">
                      <w:pPr>
                        <w:spacing w:before="240"/>
                        <w:ind w:left="720"/>
                        <w:jc w:val="right"/>
                        <w:rPr>
                          <w:color w:val="FFFFFF"/>
                        </w:rPr>
                      </w:pPr>
                    </w:p>
                    <w:p w14:paraId="570E8C99" w14:textId="77777777" w:rsidR="00EA0F8C" w:rsidRDefault="006F49A7">
                      <w:pPr>
                        <w:spacing w:before="240"/>
                        <w:ind w:left="1008"/>
                        <w:jc w:val="right"/>
                      </w:pPr>
                      <w:r>
                        <w:rPr>
                          <w:color w:val="FFFFFF"/>
                          <w:sz w:val="21"/>
                          <w:szCs w:val="21"/>
                        </w:rPr>
                        <w:t>Gabriel Da Silva, Jonathan Calvino, Kevin Thuraisingam, Rafael De Morais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A874B7" wp14:editId="39927842">
                <wp:simplePos x="0" y="0"/>
                <wp:positionH relativeFrom="page">
                  <wp:posOffset>5518788</wp:posOffset>
                </wp:positionH>
                <wp:positionV relativeFrom="page">
                  <wp:posOffset>213997</wp:posOffset>
                </wp:positionV>
                <wp:extent cx="1824356" cy="10260967"/>
                <wp:effectExtent l="0" t="0" r="4444" b="6983"/>
                <wp:wrapNone/>
                <wp:docPr id="934479984" name="Rectangle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4356" cy="10260967"/>
                        </a:xfrm>
                        <a:prstGeom prst="rect">
                          <a:avLst/>
                        </a:prstGeom>
                        <a:solidFill>
                          <a:srgbClr val="0E2841"/>
                        </a:solidFill>
                        <a:ln cap="flat">
                          <a:noFill/>
                          <a:prstDash val="solid"/>
                        </a:ln>
                      </wps:spPr>
                      <wps:txbx>
                        <w:txbxContent>
                          <w:p w14:paraId="56340C74" w14:textId="77777777" w:rsidR="00EA0F8C" w:rsidRDefault="006F49A7">
                            <w:pPr>
                              <w:pStyle w:val="Sous-titre"/>
                            </w:pPr>
                            <w:r>
                              <w:rPr>
                                <w:color w:val="FFFFFF"/>
                              </w:rPr>
                              <w:t>M431</w:t>
                            </w:r>
                          </w:p>
                        </w:txbxContent>
                      </wps:txbx>
                      <wps:bodyPr vert="horz" wrap="square" lIns="182880" tIns="45720" rIns="182880" bIns="45720" anchor="ctr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874B7" id="Rectangle 268" o:spid="_x0000_s1027" style="position:absolute;margin-left:434.55pt;margin-top:16.85pt;width:143.65pt;height:807.9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" fillcolor="#0e2841" stroked="f">
                <v:textbox inset="14.4pt,,14.4pt">
                  <w:txbxContent>
                    <w:p w14:paraId="56340C74" w14:textId="77777777" w:rsidR="00EA0F8C" w:rsidRDefault="006F49A7">
                      <w:pPr>
                        <w:pStyle w:val="Sous-titre"/>
                      </w:pPr>
                      <w:r>
                        <w:rPr>
                          <w:color w:val="FFFFFF"/>
                        </w:rPr>
                        <w:t>M431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DD43DFE" w14:textId="77777777" w:rsidR="00EA0F8C" w:rsidRDefault="00EA0F8C"/>
    <w:p w14:paraId="725AF85C" w14:textId="77777777" w:rsidR="00EA0F8C" w:rsidRDefault="00EA0F8C">
      <w:pPr>
        <w:pageBreakBefore/>
      </w:pPr>
    </w:p>
    <w:sdt>
      <w:sdtPr>
        <w:rPr>
          <w:color w:val="0E2841" w:themeColor="text2"/>
          <w:sz w:val="40"/>
          <w:szCs w:val="40"/>
          <w:lang w:val="fr-FR"/>
        </w:rPr>
        <w:id w:val="1493449184"/>
        <w:docPartObj>
          <w:docPartGallery w:val="Table of Contents"/>
          <w:docPartUnique/>
        </w:docPartObj>
      </w:sdtPr>
      <w:sdtEndPr>
        <w:rPr>
          <w:b/>
          <w:bCs/>
          <w:color w:val="auto"/>
          <w:sz w:val="22"/>
          <w:szCs w:val="22"/>
        </w:rPr>
      </w:sdtEndPr>
      <w:sdtContent>
        <w:p w14:paraId="5B39D32E" w14:textId="1B3DC6B3" w:rsidR="008917D0" w:rsidRPr="008917D0" w:rsidRDefault="008917D0" w:rsidP="008917D0">
          <w:pPr>
            <w:jc w:val="center"/>
            <w:rPr>
              <w:color w:val="0E2841" w:themeColor="text2"/>
              <w:sz w:val="40"/>
              <w:szCs w:val="40"/>
            </w:rPr>
          </w:pPr>
          <w:r w:rsidRPr="008917D0">
            <w:rPr>
              <w:color w:val="0E2841" w:themeColor="text2"/>
              <w:sz w:val="40"/>
              <w:szCs w:val="40"/>
              <w:lang w:val="fr-FR"/>
            </w:rPr>
            <w:t>Table des matières</w:t>
          </w:r>
        </w:p>
        <w:p w14:paraId="1052C8DB" w14:textId="02B94735" w:rsidR="00744E64" w:rsidRDefault="008917D0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408742" w:history="1">
            <w:r w:rsidR="00744E64" w:rsidRPr="00A33C2E">
              <w:rPr>
                <w:rStyle w:val="Lienhypertexte"/>
                <w:noProof/>
              </w:rPr>
              <w:t>1.Description du projet</w:t>
            </w:r>
            <w:r w:rsidR="00744E64">
              <w:rPr>
                <w:noProof/>
                <w:webHidden/>
              </w:rPr>
              <w:tab/>
            </w:r>
            <w:r w:rsidR="00744E64">
              <w:rPr>
                <w:noProof/>
                <w:webHidden/>
              </w:rPr>
              <w:fldChar w:fldCharType="begin"/>
            </w:r>
            <w:r w:rsidR="00744E64">
              <w:rPr>
                <w:noProof/>
                <w:webHidden/>
              </w:rPr>
              <w:instrText xml:space="preserve"> PAGEREF _Toc225408742 \h </w:instrText>
            </w:r>
            <w:r w:rsidR="00744E64">
              <w:rPr>
                <w:noProof/>
                <w:webHidden/>
              </w:rPr>
            </w:r>
            <w:r w:rsidR="00744E64">
              <w:rPr>
                <w:noProof/>
                <w:webHidden/>
              </w:rPr>
              <w:fldChar w:fldCharType="separate"/>
            </w:r>
            <w:r w:rsidR="00744E64">
              <w:rPr>
                <w:noProof/>
                <w:webHidden/>
              </w:rPr>
              <w:t>2</w:t>
            </w:r>
            <w:r w:rsidR="00744E64">
              <w:rPr>
                <w:noProof/>
                <w:webHidden/>
              </w:rPr>
              <w:fldChar w:fldCharType="end"/>
            </w:r>
          </w:hyperlink>
        </w:p>
        <w:p w14:paraId="52F020E5" w14:textId="659F84BB" w:rsidR="00744E64" w:rsidRDefault="00744E64">
          <w:pPr>
            <w:pStyle w:val="TM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08743" w:history="1">
            <w:r w:rsidRPr="00A33C2E">
              <w:rPr>
                <w:rStyle w:val="Lienhypertexte"/>
                <w:noProof/>
              </w:rPr>
              <w:t>1.1 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_Toc225408743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AD8E4" w14:textId="1676B198" w:rsidR="00744E64" w:rsidRDefault="00744E64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08744" w:history="1">
            <w:r w:rsidRPr="00A33C2E">
              <w:rPr>
                <w:rStyle w:val="Lienhypertexte"/>
                <w:noProof/>
                <w:lang w:val="fr-FR"/>
              </w:rPr>
              <w:t>2.Justification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_Toc225408744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F8BA7" w14:textId="0F271C47" w:rsidR="00744E64" w:rsidRDefault="00744E64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08745" w:history="1">
            <w:r w:rsidRPr="00A33C2E">
              <w:rPr>
                <w:rStyle w:val="Lienhypertexte"/>
                <w:noProof/>
                <w:lang w:val="fr-FR"/>
              </w:rPr>
              <w:t>3.Equipe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_Toc225408745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D63EE" w14:textId="13A8D68F" w:rsidR="00744E64" w:rsidRDefault="00744E64">
          <w:pPr>
            <w:pStyle w:val="TM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5408746" w:history="1">
            <w:r w:rsidRPr="00A33C2E">
              <w:rPr>
                <w:rStyle w:val="Lienhypertexte"/>
                <w:noProof/>
              </w:rPr>
              <w:t>4.Méthode des 6 étapes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_Toc225408746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76061" w14:textId="445F6845" w:rsidR="008917D0" w:rsidRDefault="008917D0">
          <w:r>
            <w:rPr>
              <w:b/>
              <w:bCs/>
              <w:lang w:val="fr-FR"/>
            </w:rPr>
            <w:fldChar w:fldCharType="end"/>
          </w:r>
        </w:p>
      </w:sdtContent>
    </w:sdt>
    <w:p w14:paraId="26F6DF61" w14:textId="07B395B6" w:rsidR="00EA0F8C" w:rsidRDefault="00EA0F8C">
      <w:pPr>
        <w:pStyle w:val="En-ttedetabledesmatires"/>
      </w:pPr>
    </w:p>
    <w:p w14:paraId="23B49991" w14:textId="1AD9E4D6" w:rsidR="00EA0F8C" w:rsidRDefault="00EA0F8C">
      <w:pPr>
        <w:ind w:firstLine="446"/>
      </w:pPr>
    </w:p>
    <w:p w14:paraId="62742145" w14:textId="77777777" w:rsidR="00EA0F8C" w:rsidRDefault="006F49A7">
      <w:pPr>
        <w:ind w:firstLine="446"/>
      </w:pPr>
      <w:r>
        <w:t>Détail et application concrète…………………………………………………………………………………10</w:t>
      </w:r>
    </w:p>
    <w:p w14:paraId="1C2D4CDA" w14:textId="77777777" w:rsidR="00EA0F8C" w:rsidRDefault="006F49A7">
      <w:pPr>
        <w:ind w:firstLine="446"/>
      </w:pPr>
      <w:r>
        <w:rPr>
          <w:b/>
          <w:bCs/>
        </w:rPr>
        <w:t>5. Matrice d’Eisenhower</w:t>
      </w:r>
      <w:r>
        <w:t>………………………………………………………………………………………11</w:t>
      </w:r>
    </w:p>
    <w:p w14:paraId="10EA198B" w14:textId="77777777" w:rsidR="00EA0F8C" w:rsidRDefault="006F49A7">
      <w:pPr>
        <w:ind w:firstLine="446"/>
      </w:pPr>
      <w:r>
        <w:t>Analyse et priorisation…………………………………………………………………………</w:t>
      </w:r>
      <w:proofErr w:type="gramStart"/>
      <w:r>
        <w:t>…….</w:t>
      </w:r>
      <w:proofErr w:type="gramEnd"/>
      <w:r>
        <w:t>.…………12</w:t>
      </w:r>
    </w:p>
    <w:p w14:paraId="7FE2B4DF" w14:textId="77777777" w:rsidR="00EA0F8C" w:rsidRDefault="006F49A7">
      <w:pPr>
        <w:ind w:firstLine="446"/>
      </w:pPr>
      <w:r>
        <w:t xml:space="preserve"> 6.</w:t>
      </w:r>
      <w:r>
        <w:rPr>
          <w:b/>
          <w:bCs/>
        </w:rPr>
        <w:t>Liste des tâches</w:t>
      </w:r>
      <w:r>
        <w:t>……………………………………………………………………………</w:t>
      </w:r>
      <w:proofErr w:type="gramStart"/>
      <w:r>
        <w:t>…….</w:t>
      </w:r>
      <w:proofErr w:type="gramEnd"/>
      <w:r>
        <w:t>……</w:t>
      </w:r>
      <w:proofErr w:type="gramStart"/>
      <w:r>
        <w:t>…….</w:t>
      </w:r>
      <w:proofErr w:type="gramEnd"/>
      <w:r>
        <w:t>.13</w:t>
      </w:r>
    </w:p>
    <w:p w14:paraId="3741C4E0" w14:textId="77777777" w:rsidR="00EA0F8C" w:rsidRDefault="006F49A7">
      <w:pPr>
        <w:ind w:firstLine="446"/>
      </w:pPr>
      <w:r>
        <w:t>6.1Description………………………………………………………………………………</w:t>
      </w:r>
      <w:proofErr w:type="gramStart"/>
      <w:r>
        <w:t>…….</w:t>
      </w:r>
      <w:proofErr w:type="gramEnd"/>
      <w:r>
        <w:t>.………………14</w:t>
      </w:r>
    </w:p>
    <w:p w14:paraId="712A9492" w14:textId="77777777" w:rsidR="00EA0F8C" w:rsidRDefault="006F49A7">
      <w:pPr>
        <w:ind w:firstLine="446"/>
      </w:pPr>
      <w:r>
        <w:t>6.2 Responsable………………………………………………………………………………</w:t>
      </w:r>
      <w:proofErr w:type="gramStart"/>
      <w:r>
        <w:t>…….</w:t>
      </w:r>
      <w:proofErr w:type="gramEnd"/>
      <w:r>
        <w:t>………</w:t>
      </w:r>
      <w:proofErr w:type="gramStart"/>
      <w:r>
        <w:t>…….</w:t>
      </w:r>
      <w:proofErr w:type="gramEnd"/>
      <w:r>
        <w:t>15</w:t>
      </w:r>
    </w:p>
    <w:p w14:paraId="0992A505" w14:textId="77777777" w:rsidR="00EA0F8C" w:rsidRDefault="006F49A7">
      <w:pPr>
        <w:ind w:firstLine="446"/>
      </w:pPr>
      <w:r>
        <w:t>6.3 Durée estimée…………………………………………………………………</w:t>
      </w:r>
      <w:proofErr w:type="gramStart"/>
      <w:r>
        <w:t>…….</w:t>
      </w:r>
      <w:proofErr w:type="gramEnd"/>
      <w:r>
        <w:t>…………………</w:t>
      </w:r>
      <w:proofErr w:type="gramStart"/>
      <w:r>
        <w:t>…….</w:t>
      </w:r>
      <w:proofErr w:type="gramEnd"/>
      <w:r>
        <w:t>16</w:t>
      </w:r>
    </w:p>
    <w:p w14:paraId="59D16D95" w14:textId="77777777" w:rsidR="00EA0F8C" w:rsidRDefault="006F49A7">
      <w:pPr>
        <w:ind w:firstLine="446"/>
      </w:pPr>
      <w:r>
        <w:rPr>
          <w:b/>
          <w:bCs/>
        </w:rPr>
        <w:t>7.Planification</w:t>
      </w:r>
      <w:r>
        <w:t>………………………………………………………………………………………………</w:t>
      </w:r>
      <w:proofErr w:type="gramStart"/>
      <w:r>
        <w:t>…….</w:t>
      </w:r>
      <w:proofErr w:type="gramEnd"/>
      <w:r>
        <w:t>17</w:t>
      </w:r>
    </w:p>
    <w:p w14:paraId="5265D2E1" w14:textId="77777777" w:rsidR="00EA0F8C" w:rsidRDefault="006F49A7">
      <w:pPr>
        <w:ind w:firstLine="446"/>
      </w:pPr>
      <w:r>
        <w:t>7.1 Gantt initial………………………………………………………………………………………………</w:t>
      </w:r>
      <w:proofErr w:type="gramStart"/>
      <w:r>
        <w:t>…….</w:t>
      </w:r>
      <w:proofErr w:type="gramEnd"/>
      <w:r>
        <w:t>18</w:t>
      </w:r>
    </w:p>
    <w:p w14:paraId="2757F534" w14:textId="77777777" w:rsidR="00EA0F8C" w:rsidRDefault="006F49A7">
      <w:pPr>
        <w:ind w:firstLine="446"/>
      </w:pPr>
      <w:r>
        <w:t>7.2 Gantt final………………………………………………………………………………</w:t>
      </w:r>
      <w:proofErr w:type="gramStart"/>
      <w:r>
        <w:t>…….</w:t>
      </w:r>
      <w:proofErr w:type="gramEnd"/>
      <w:r>
        <w:t>.…………</w:t>
      </w:r>
      <w:proofErr w:type="gramStart"/>
      <w:r>
        <w:t>…….</w:t>
      </w:r>
      <w:proofErr w:type="gramEnd"/>
      <w:r>
        <w:t>19</w:t>
      </w:r>
    </w:p>
    <w:p w14:paraId="7466A235" w14:textId="77777777" w:rsidR="00EA0F8C" w:rsidRDefault="006F49A7">
      <w:pPr>
        <w:ind w:firstLine="446"/>
      </w:pPr>
      <w:r>
        <w:rPr>
          <w:b/>
          <w:bCs/>
        </w:rPr>
        <w:t>8.Suivi et ajustements</w:t>
      </w:r>
      <w:r>
        <w:t>…</w:t>
      </w:r>
      <w:proofErr w:type="gramStart"/>
      <w:r>
        <w:t>…….</w:t>
      </w:r>
      <w:proofErr w:type="gramEnd"/>
      <w:r>
        <w:t>………………………………………………</w:t>
      </w:r>
      <w:proofErr w:type="gramStart"/>
      <w:r>
        <w:t>…….</w:t>
      </w:r>
      <w:proofErr w:type="gramEnd"/>
      <w:r>
        <w:t>……………………</w:t>
      </w:r>
      <w:proofErr w:type="gramStart"/>
      <w:r>
        <w:t>…….</w:t>
      </w:r>
      <w:proofErr w:type="gramEnd"/>
      <w:r>
        <w:t>20</w:t>
      </w:r>
    </w:p>
    <w:p w14:paraId="2069AEB0" w14:textId="77777777" w:rsidR="00EA0F8C" w:rsidRDefault="006F49A7">
      <w:pPr>
        <w:ind w:firstLine="446"/>
      </w:pPr>
      <w:r>
        <w:t>8.1Retards……………………………………………………………………………………………………</w:t>
      </w:r>
      <w:proofErr w:type="gramStart"/>
      <w:r>
        <w:t>…….</w:t>
      </w:r>
      <w:proofErr w:type="gramEnd"/>
      <w:r>
        <w:t>.21</w:t>
      </w:r>
    </w:p>
    <w:p w14:paraId="115F4AEA" w14:textId="77777777" w:rsidR="00EA0F8C" w:rsidRDefault="006F49A7">
      <w:pPr>
        <w:ind w:firstLine="446"/>
      </w:pPr>
      <w:r>
        <w:t xml:space="preserve"> 8.2Adaptations……………………………………………………………………………………………………22</w:t>
      </w:r>
    </w:p>
    <w:p w14:paraId="0FC9B699" w14:textId="77777777" w:rsidR="00EA0F8C" w:rsidRDefault="006F49A7">
      <w:pPr>
        <w:ind w:firstLine="446"/>
      </w:pPr>
      <w:r>
        <w:t xml:space="preserve"> 8.3Décisions prises………………………………………………………………………………………</w:t>
      </w:r>
      <w:proofErr w:type="gramStart"/>
      <w:r>
        <w:t>…….</w:t>
      </w:r>
      <w:proofErr w:type="gramEnd"/>
      <w:r>
        <w:t>.23</w:t>
      </w:r>
    </w:p>
    <w:p w14:paraId="486EB8EA" w14:textId="77777777" w:rsidR="00EA0F8C" w:rsidRDefault="006F49A7">
      <w:pPr>
        <w:ind w:firstLine="446"/>
      </w:pPr>
      <w:r>
        <w:t>8.3Clôture du projet………………………………………………………………………………………</w:t>
      </w:r>
      <w:proofErr w:type="gramStart"/>
      <w:r>
        <w:t>…….</w:t>
      </w:r>
      <w:proofErr w:type="gramEnd"/>
      <w:r>
        <w:t>.24</w:t>
      </w:r>
    </w:p>
    <w:p w14:paraId="5AB8BEB9" w14:textId="77777777" w:rsidR="00EA0F8C" w:rsidRDefault="006F49A7">
      <w:pPr>
        <w:ind w:firstLine="446"/>
      </w:pPr>
      <w:r>
        <w:t>9.</w:t>
      </w:r>
      <w:r>
        <w:rPr>
          <w:b/>
          <w:bCs/>
        </w:rPr>
        <w:t>Bilan</w:t>
      </w:r>
      <w:r>
        <w:t>…………………………………………………………………………………………………………</w:t>
      </w:r>
      <w:proofErr w:type="gramStart"/>
      <w:r>
        <w:t>…….</w:t>
      </w:r>
      <w:proofErr w:type="gramEnd"/>
      <w:r>
        <w:t>.24</w:t>
      </w:r>
    </w:p>
    <w:p w14:paraId="7C79B79D" w14:textId="77777777" w:rsidR="00EA0F8C" w:rsidRDefault="006F49A7">
      <w:pPr>
        <w:ind w:firstLine="446"/>
      </w:pPr>
      <w:r>
        <w:t>9.1Ressenti du groupe……………………………………………………………………………………</w:t>
      </w:r>
      <w:proofErr w:type="gramStart"/>
      <w:r>
        <w:t>…….</w:t>
      </w:r>
      <w:proofErr w:type="gramEnd"/>
      <w:r>
        <w:t>.25</w:t>
      </w:r>
    </w:p>
    <w:p w14:paraId="6485FE44" w14:textId="77777777" w:rsidR="00EA0F8C" w:rsidRDefault="006F49A7">
      <w:pPr>
        <w:ind w:firstLine="446"/>
      </w:pPr>
      <w:r>
        <w:t>9.2Apports de la gestion de projet……………………………………</w:t>
      </w:r>
      <w:proofErr w:type="gramStart"/>
      <w:r>
        <w:t>…….</w:t>
      </w:r>
      <w:proofErr w:type="gramEnd"/>
      <w:r>
        <w:t>.………………………………26</w:t>
      </w:r>
    </w:p>
    <w:p w14:paraId="037856D7" w14:textId="77777777" w:rsidR="00EA0F8C" w:rsidRDefault="00EA0F8C">
      <w:pPr>
        <w:pageBreakBefore/>
        <w:suppressAutoHyphens w:val="0"/>
      </w:pPr>
    </w:p>
    <w:p w14:paraId="3AA82B4E" w14:textId="77777777" w:rsidR="00EA0F8C" w:rsidRDefault="006F49A7">
      <w:pPr>
        <w:pStyle w:val="Titre1"/>
      </w:pPr>
      <w:bookmarkStart w:id="0" w:name="_Toc225408742"/>
      <w:r>
        <w:t>1.Description du projet</w:t>
      </w:r>
      <w:bookmarkEnd w:id="0"/>
    </w:p>
    <w:p w14:paraId="609227D3" w14:textId="157654F6" w:rsidR="00EA0F8C" w:rsidRDefault="003C433E" w:rsidP="00744E64">
      <w:pPr>
        <w:pStyle w:val="Titre2"/>
      </w:pPr>
      <w:bookmarkStart w:id="1" w:name="_Toc225408743"/>
      <w:r>
        <w:t xml:space="preserve">1.1 </w:t>
      </w:r>
      <w:r w:rsidR="006F49A7">
        <w:t>Objectif</w:t>
      </w:r>
      <w:bookmarkEnd w:id="1"/>
    </w:p>
    <w:p w14:paraId="1E9A5B2E" w14:textId="12DAEDD3" w:rsidR="006A732A" w:rsidRPr="00633B05" w:rsidRDefault="006F49A7" w:rsidP="00633B05">
      <w:pPr>
        <w:spacing w:line="360" w:lineRule="auto"/>
        <w:rPr>
          <w:sz w:val="24"/>
          <w:szCs w:val="24"/>
        </w:rPr>
      </w:pPr>
      <w:r w:rsidRPr="00633B05">
        <w:rPr>
          <w:sz w:val="24"/>
          <w:szCs w:val="24"/>
        </w:rPr>
        <w:t>Le but du projet est de rendre accessible via GitHub un code qui permettra</w:t>
      </w:r>
      <w:r w:rsidR="00744E64">
        <w:rPr>
          <w:sz w:val="24"/>
          <w:szCs w:val="24"/>
        </w:rPr>
        <w:t>,</w:t>
      </w:r>
      <w:r w:rsidRPr="00633B05">
        <w:rPr>
          <w:sz w:val="24"/>
          <w:szCs w:val="24"/>
        </w:rPr>
        <w:t xml:space="preserve"> notamment lors de la création d'un </w:t>
      </w:r>
      <w:r w:rsidR="00744E64">
        <w:rPr>
          <w:sz w:val="24"/>
          <w:szCs w:val="24"/>
        </w:rPr>
        <w:t xml:space="preserve">service, une </w:t>
      </w:r>
      <w:r w:rsidRPr="00633B05">
        <w:rPr>
          <w:sz w:val="24"/>
          <w:szCs w:val="24"/>
        </w:rPr>
        <w:t>obtention d'un certificat SSL</w:t>
      </w:r>
      <w:r w:rsidR="00744E64">
        <w:rPr>
          <w:sz w:val="24"/>
          <w:szCs w:val="24"/>
        </w:rPr>
        <w:t xml:space="preserve"> auto-signé</w:t>
      </w:r>
      <w:r w:rsidRPr="00633B05">
        <w:rPr>
          <w:sz w:val="24"/>
          <w:szCs w:val="24"/>
        </w:rPr>
        <w:t>. Plus exactement, faire en sorte que vous n'ayez pas une alerte qui apparait disant que le site n'est pas protégé ou qu'il peut être dangereux pour votre système</w:t>
      </w:r>
      <w:r w:rsidR="00744E64">
        <w:rPr>
          <w:sz w:val="24"/>
          <w:szCs w:val="24"/>
        </w:rPr>
        <w:t xml:space="preserve"> en local.</w:t>
      </w:r>
    </w:p>
    <w:p w14:paraId="7C933E0B" w14:textId="77777777" w:rsidR="006A732A" w:rsidRDefault="006A732A" w:rsidP="006A732A">
      <w:pPr>
        <w:pStyle w:val="Paragraphedeliste"/>
        <w:jc w:val="both"/>
      </w:pPr>
    </w:p>
    <w:p w14:paraId="606149CF" w14:textId="7FD69F48" w:rsidR="006A732A" w:rsidRDefault="003C433E" w:rsidP="006A732A">
      <w:pPr>
        <w:pStyle w:val="Sous-titre"/>
      </w:pPr>
      <w:r>
        <w:t xml:space="preserve">1.2 </w:t>
      </w:r>
      <w:r w:rsidR="006A732A">
        <w:t xml:space="preserve">Périmètre </w:t>
      </w:r>
    </w:p>
    <w:p w14:paraId="5D7E76E1" w14:textId="77777777" w:rsidR="001F6522" w:rsidRPr="00633B05" w:rsidRDefault="001F6522" w:rsidP="00633B05">
      <w:pPr>
        <w:spacing w:line="360" w:lineRule="auto"/>
        <w:jc w:val="both"/>
        <w:rPr>
          <w:sz w:val="24"/>
          <w:szCs w:val="24"/>
        </w:rPr>
      </w:pPr>
      <w:r w:rsidRPr="00633B05">
        <w:rPr>
          <w:sz w:val="24"/>
          <w:szCs w:val="24"/>
        </w:rPr>
        <w:t>Un repository sera publié sur GitHub pour mettre à disposition les différentes ressources nécessaires comme :</w:t>
      </w:r>
    </w:p>
    <w:p w14:paraId="57A38767" w14:textId="77777777" w:rsidR="001F6522" w:rsidRPr="00633B05" w:rsidRDefault="001F6522" w:rsidP="00633B05">
      <w:pPr>
        <w:pStyle w:val="Paragraphedeliste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633B05">
        <w:rPr>
          <w:sz w:val="24"/>
          <w:szCs w:val="24"/>
        </w:rPr>
        <w:t>Du code qui donnera les instructions nécessaires au fonctionnement.</w:t>
      </w:r>
    </w:p>
    <w:p w14:paraId="378E6950" w14:textId="77777777" w:rsidR="001F6522" w:rsidRPr="00633B05" w:rsidRDefault="001F6522" w:rsidP="00633B05">
      <w:pPr>
        <w:pStyle w:val="Paragraphedeliste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633B05">
        <w:rPr>
          <w:sz w:val="24"/>
          <w:szCs w:val="24"/>
        </w:rPr>
        <w:t>Une documentation détaillant pour l’utilisateur, les étapes pour obtenir une certification SSL.</w:t>
      </w:r>
    </w:p>
    <w:p w14:paraId="6D6AF54E" w14:textId="4CFF1419" w:rsidR="001F6522" w:rsidRPr="00633B05" w:rsidRDefault="001F6522" w:rsidP="00633B05">
      <w:pPr>
        <w:pStyle w:val="Paragraphedeliste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  <w:r w:rsidRPr="00633B05">
        <w:rPr>
          <w:sz w:val="24"/>
          <w:szCs w:val="24"/>
        </w:rPr>
        <w:t xml:space="preserve">Le docker traefik qui </w:t>
      </w:r>
      <w:r w:rsidR="00744E64">
        <w:rPr>
          <w:sz w:val="24"/>
          <w:szCs w:val="24"/>
        </w:rPr>
        <w:t>distribuera</w:t>
      </w:r>
      <w:r w:rsidRPr="00633B05">
        <w:rPr>
          <w:sz w:val="24"/>
          <w:szCs w:val="24"/>
        </w:rPr>
        <w:t xml:space="preserve"> la certification SSL automatique.</w:t>
      </w:r>
    </w:p>
    <w:p w14:paraId="3B51A9F9" w14:textId="77777777" w:rsidR="001F6522" w:rsidRPr="00633B05" w:rsidRDefault="001F6522" w:rsidP="00633B05">
      <w:pPr>
        <w:pStyle w:val="Paragraphedeliste"/>
        <w:spacing w:line="360" w:lineRule="auto"/>
        <w:jc w:val="both"/>
        <w:rPr>
          <w:sz w:val="24"/>
          <w:szCs w:val="24"/>
        </w:rPr>
      </w:pPr>
    </w:p>
    <w:p w14:paraId="46F27A04" w14:textId="77777777" w:rsidR="001F6522" w:rsidRPr="00633B05" w:rsidRDefault="001F6522" w:rsidP="00633B05">
      <w:pPr>
        <w:pStyle w:val="Paragraphedeliste"/>
        <w:spacing w:line="360" w:lineRule="auto"/>
        <w:jc w:val="both"/>
        <w:rPr>
          <w:sz w:val="24"/>
          <w:szCs w:val="24"/>
        </w:rPr>
      </w:pPr>
      <w:r w:rsidRPr="00633B05">
        <w:rPr>
          <w:sz w:val="24"/>
          <w:szCs w:val="24"/>
        </w:rPr>
        <w:t>Les tests concernant le projet seront effectués en local</w:t>
      </w:r>
    </w:p>
    <w:p w14:paraId="66282F9E" w14:textId="77777777" w:rsidR="001F6522" w:rsidRDefault="001F6522" w:rsidP="003C433E">
      <w:pPr>
        <w:pStyle w:val="Sous-titre"/>
      </w:pPr>
    </w:p>
    <w:p w14:paraId="10909F88" w14:textId="10BAB8BD" w:rsidR="007E0BA8" w:rsidRPr="003C433E" w:rsidRDefault="003C433E" w:rsidP="003C433E">
      <w:pPr>
        <w:pStyle w:val="Sous-titre"/>
        <w:rPr>
          <w:lang w:val="fr-FR" w:eastAsia="fr-CH"/>
        </w:rPr>
      </w:pPr>
      <w:r>
        <w:rPr>
          <w:lang w:val="fr-FR" w:eastAsia="fr-CH"/>
        </w:rPr>
        <w:t xml:space="preserve">1.3 </w:t>
      </w:r>
      <w:r w:rsidR="001F6522">
        <w:rPr>
          <w:lang w:val="fr-FR" w:eastAsia="fr-CH"/>
        </w:rPr>
        <w:t>Livrables attendus</w:t>
      </w:r>
    </w:p>
    <w:p w14:paraId="4690D0FB" w14:textId="139980CD" w:rsidR="007E0BA8" w:rsidRPr="00633B05" w:rsidRDefault="007E0BA8" w:rsidP="00633B05">
      <w:pPr>
        <w:spacing w:line="360" w:lineRule="auto"/>
        <w:ind w:left="720"/>
        <w:jc w:val="both"/>
        <w:rPr>
          <w:sz w:val="24"/>
          <w:szCs w:val="24"/>
          <w:lang w:val="fr-FR" w:eastAsia="fr-CH"/>
        </w:rPr>
      </w:pPr>
      <w:r w:rsidRPr="00633B05">
        <w:rPr>
          <w:sz w:val="24"/>
          <w:szCs w:val="24"/>
          <w:lang w:val="fr-FR" w:eastAsia="fr-CH"/>
        </w:rPr>
        <w:t>Les livrables attendus à la fin du projet sont :</w:t>
      </w:r>
    </w:p>
    <w:p w14:paraId="4EADB773" w14:textId="4DCE978E" w:rsidR="007E0BA8" w:rsidRPr="00633B05" w:rsidRDefault="007E0BA8" w:rsidP="00633B05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fr-FR" w:eastAsia="fr-CH"/>
        </w:rPr>
      </w:pPr>
      <w:r w:rsidRPr="00633B05">
        <w:rPr>
          <w:sz w:val="24"/>
          <w:szCs w:val="24"/>
          <w:lang w:val="fr-FR" w:eastAsia="fr-CH"/>
        </w:rPr>
        <w:t xml:space="preserve">La documentation complète </w:t>
      </w:r>
    </w:p>
    <w:p w14:paraId="10F5FB51" w14:textId="501D901C" w:rsidR="007E0BA8" w:rsidRPr="00633B05" w:rsidRDefault="007E0BA8" w:rsidP="00633B05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fr-FR" w:eastAsia="fr-CH"/>
        </w:rPr>
      </w:pPr>
      <w:r w:rsidRPr="00633B05">
        <w:rPr>
          <w:sz w:val="24"/>
          <w:szCs w:val="24"/>
          <w:lang w:val="fr-FR" w:eastAsia="fr-CH"/>
        </w:rPr>
        <w:t xml:space="preserve">Le wiki </w:t>
      </w:r>
    </w:p>
    <w:p w14:paraId="24419D1B" w14:textId="6D7F5F7C" w:rsidR="007E0BA8" w:rsidRPr="00633B05" w:rsidRDefault="007E0BA8" w:rsidP="00633B05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fr-FR" w:eastAsia="fr-CH"/>
        </w:rPr>
      </w:pPr>
      <w:r w:rsidRPr="00633B05">
        <w:rPr>
          <w:sz w:val="24"/>
          <w:szCs w:val="24"/>
          <w:lang w:val="fr-FR" w:eastAsia="fr-CH"/>
        </w:rPr>
        <w:t xml:space="preserve">Le code </w:t>
      </w:r>
    </w:p>
    <w:p w14:paraId="08060A1C" w14:textId="2AD2DD0C" w:rsidR="007E0BA8" w:rsidRPr="00633B05" w:rsidRDefault="007E0BA8" w:rsidP="00633B05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fr-FR" w:eastAsia="fr-CH"/>
        </w:rPr>
      </w:pPr>
      <w:r w:rsidRPr="00633B05">
        <w:rPr>
          <w:sz w:val="24"/>
          <w:szCs w:val="24"/>
          <w:lang w:val="fr-FR" w:eastAsia="fr-CH"/>
        </w:rPr>
        <w:t xml:space="preserve">Le docker </w:t>
      </w:r>
    </w:p>
    <w:p w14:paraId="5D067131" w14:textId="2EF8EB2E" w:rsidR="007E0BA8" w:rsidRPr="00633B05" w:rsidRDefault="007E0BA8" w:rsidP="00633B05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fr-FR" w:eastAsia="fr-CH"/>
        </w:rPr>
      </w:pPr>
      <w:r w:rsidRPr="00633B05">
        <w:rPr>
          <w:sz w:val="24"/>
          <w:szCs w:val="24"/>
          <w:lang w:val="fr-FR" w:eastAsia="fr-CH"/>
        </w:rPr>
        <w:t>Le diagramme de Gantt</w:t>
      </w:r>
      <w:r w:rsidR="008D79BE">
        <w:rPr>
          <w:sz w:val="24"/>
          <w:szCs w:val="24"/>
          <w:lang w:val="fr-FR" w:eastAsia="fr-CH"/>
        </w:rPr>
        <w:t xml:space="preserve"> (prévisionnel et final)</w:t>
      </w:r>
    </w:p>
    <w:p w14:paraId="1B2DD712" w14:textId="19BD6C72" w:rsidR="007E0BA8" w:rsidRPr="00633B05" w:rsidRDefault="007E0BA8" w:rsidP="00633B05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fr-FR" w:eastAsia="fr-CH"/>
        </w:rPr>
      </w:pPr>
      <w:r w:rsidRPr="00633B05">
        <w:rPr>
          <w:sz w:val="24"/>
          <w:szCs w:val="24"/>
          <w:lang w:val="fr-FR" w:eastAsia="fr-CH"/>
        </w:rPr>
        <w:t>L</w:t>
      </w:r>
      <w:r w:rsidR="00744E64">
        <w:rPr>
          <w:sz w:val="24"/>
          <w:szCs w:val="24"/>
          <w:lang w:val="fr-FR" w:eastAsia="fr-CH"/>
        </w:rPr>
        <w:t>e kanban</w:t>
      </w:r>
      <w:r w:rsidRPr="00633B05">
        <w:rPr>
          <w:sz w:val="24"/>
          <w:szCs w:val="24"/>
          <w:lang w:val="fr-FR" w:eastAsia="fr-CH"/>
        </w:rPr>
        <w:t xml:space="preserve"> avec un suivi détaillé</w:t>
      </w:r>
    </w:p>
    <w:p w14:paraId="6AE8FEDB" w14:textId="045FC268" w:rsidR="003C433E" w:rsidRPr="00633B05" w:rsidRDefault="007E0BA8" w:rsidP="00633B05">
      <w:pPr>
        <w:pStyle w:val="Paragraphedeliste"/>
        <w:numPr>
          <w:ilvl w:val="0"/>
          <w:numId w:val="3"/>
        </w:numPr>
        <w:spacing w:line="360" w:lineRule="auto"/>
        <w:jc w:val="both"/>
        <w:rPr>
          <w:sz w:val="24"/>
          <w:szCs w:val="24"/>
          <w:lang w:val="fr-FR" w:eastAsia="fr-CH"/>
        </w:rPr>
      </w:pPr>
      <w:r w:rsidRPr="00633B05">
        <w:rPr>
          <w:sz w:val="24"/>
          <w:szCs w:val="24"/>
          <w:lang w:val="fr-FR" w:eastAsia="fr-CH"/>
        </w:rPr>
        <w:t xml:space="preserve">Et </w:t>
      </w:r>
      <w:r w:rsidR="00744E64">
        <w:rPr>
          <w:sz w:val="24"/>
          <w:szCs w:val="24"/>
          <w:lang w:val="fr-FR" w:eastAsia="fr-CH"/>
        </w:rPr>
        <w:t xml:space="preserve">à </w:t>
      </w:r>
      <w:r w:rsidRPr="00633B05">
        <w:rPr>
          <w:sz w:val="24"/>
          <w:szCs w:val="24"/>
          <w:lang w:val="fr-FR" w:eastAsia="fr-CH"/>
        </w:rPr>
        <w:t xml:space="preserve">la fin du projet une présentation </w:t>
      </w:r>
      <w:r w:rsidR="003C433E" w:rsidRPr="00633B05">
        <w:rPr>
          <w:lang w:val="fr-FR" w:eastAsia="fr-CH"/>
        </w:rPr>
        <w:br w:type="page"/>
      </w:r>
    </w:p>
    <w:p w14:paraId="608EC310" w14:textId="640F35F2" w:rsidR="007E0BA8" w:rsidRDefault="00773CC6" w:rsidP="003C433E">
      <w:pPr>
        <w:pStyle w:val="Titre1"/>
        <w:rPr>
          <w:lang w:val="fr-FR" w:eastAsia="fr-CH"/>
        </w:rPr>
      </w:pPr>
      <w:bookmarkStart w:id="2" w:name="_Toc225408744"/>
      <w:r>
        <w:rPr>
          <w:lang w:val="fr-FR" w:eastAsia="fr-CH"/>
        </w:rPr>
        <w:lastRenderedPageBreak/>
        <w:t>2.</w:t>
      </w:r>
      <w:r w:rsidR="003C433E" w:rsidRPr="003C433E">
        <w:rPr>
          <w:lang w:val="fr-FR" w:eastAsia="fr-CH"/>
        </w:rPr>
        <w:t xml:space="preserve">Justification </w:t>
      </w:r>
      <w:r w:rsidR="003C433E">
        <w:rPr>
          <w:lang w:val="fr-FR" w:eastAsia="fr-CH"/>
        </w:rPr>
        <w:t>du projet</w:t>
      </w:r>
      <w:bookmarkEnd w:id="2"/>
      <w:r w:rsidR="003C433E">
        <w:rPr>
          <w:lang w:val="fr-FR" w:eastAsia="fr-CH"/>
        </w:rPr>
        <w:t xml:space="preserve"> </w:t>
      </w:r>
    </w:p>
    <w:p w14:paraId="7AE60C58" w14:textId="77777777" w:rsidR="003C433E" w:rsidRDefault="003C433E" w:rsidP="003C433E">
      <w:pPr>
        <w:pStyle w:val="Sous-titre"/>
        <w:rPr>
          <w:lang w:val="fr-FR" w:eastAsia="fr-CH"/>
        </w:rPr>
      </w:pPr>
      <w:r>
        <w:rPr>
          <w:lang w:val="fr-FR" w:eastAsia="fr-CH"/>
        </w:rPr>
        <w:t xml:space="preserve">2.1 Intérêt métier </w:t>
      </w:r>
    </w:p>
    <w:p w14:paraId="57B98F12" w14:textId="49B8BD0A" w:rsidR="003C433E" w:rsidRPr="00633B05" w:rsidRDefault="003C433E" w:rsidP="00633B05">
      <w:pPr>
        <w:spacing w:line="360" w:lineRule="auto"/>
        <w:rPr>
          <w:sz w:val="24"/>
          <w:szCs w:val="24"/>
        </w:rPr>
      </w:pPr>
      <w:r w:rsidRPr="00633B05">
        <w:rPr>
          <w:sz w:val="24"/>
          <w:szCs w:val="24"/>
        </w:rPr>
        <w:t xml:space="preserve">Nous avons décidé de faire ce projet </w:t>
      </w:r>
      <w:r w:rsidR="00633B05" w:rsidRPr="00633B05">
        <w:rPr>
          <w:sz w:val="24"/>
          <w:szCs w:val="24"/>
        </w:rPr>
        <w:t xml:space="preserve">dans le but de répondre à un besoin : l’enseignant dispose d’un projet local et </w:t>
      </w:r>
      <w:r w:rsidR="00A03643">
        <w:rPr>
          <w:sz w:val="24"/>
          <w:szCs w:val="24"/>
        </w:rPr>
        <w:t xml:space="preserve">nous </w:t>
      </w:r>
      <w:r w:rsidR="00633B05" w:rsidRPr="00633B05">
        <w:rPr>
          <w:sz w:val="24"/>
          <w:szCs w:val="24"/>
        </w:rPr>
        <w:t>aimerions l’aider en résolvant sa problématique liée à la certification SSL.</w:t>
      </w:r>
    </w:p>
    <w:p w14:paraId="167CEDD3" w14:textId="77777777" w:rsidR="00633B05" w:rsidRDefault="00633B05" w:rsidP="003C433E"/>
    <w:p w14:paraId="4352AF13" w14:textId="7C589B50" w:rsidR="00633B05" w:rsidRDefault="00633B05" w:rsidP="00633B05">
      <w:pPr>
        <w:pStyle w:val="Sous-titre"/>
      </w:pPr>
      <w:r>
        <w:t>2.2 Projet professionnel</w:t>
      </w:r>
    </w:p>
    <w:p w14:paraId="151636E0" w14:textId="3F5CE8D4" w:rsidR="00633B05" w:rsidRDefault="00633B05" w:rsidP="00633B05">
      <w:pPr>
        <w:spacing w:line="360" w:lineRule="auto"/>
        <w:rPr>
          <w:sz w:val="24"/>
          <w:szCs w:val="24"/>
        </w:rPr>
      </w:pPr>
      <w:r w:rsidRPr="00633B05">
        <w:rPr>
          <w:sz w:val="24"/>
          <w:szCs w:val="24"/>
        </w:rPr>
        <w:t>Ce projet va au-delà des compétences demandées pour un opérateur informatique</w:t>
      </w:r>
      <w:r w:rsidR="00EE2ABC">
        <w:rPr>
          <w:sz w:val="24"/>
          <w:szCs w:val="24"/>
        </w:rPr>
        <w:t>. I</w:t>
      </w:r>
      <w:r w:rsidRPr="00633B05">
        <w:rPr>
          <w:sz w:val="24"/>
          <w:szCs w:val="24"/>
        </w:rPr>
        <w:t xml:space="preserve">l nous permettra de développer </w:t>
      </w:r>
      <w:r>
        <w:rPr>
          <w:sz w:val="24"/>
          <w:szCs w:val="24"/>
        </w:rPr>
        <w:t xml:space="preserve">de nouvelles </w:t>
      </w:r>
      <w:r w:rsidR="00773CC6">
        <w:rPr>
          <w:sz w:val="24"/>
          <w:szCs w:val="24"/>
        </w:rPr>
        <w:t xml:space="preserve">compétences </w:t>
      </w:r>
      <w:r w:rsidR="00773CC6" w:rsidRPr="00633B05">
        <w:rPr>
          <w:sz w:val="24"/>
          <w:szCs w:val="24"/>
        </w:rPr>
        <w:t>et</w:t>
      </w:r>
      <w:r w:rsidRPr="00633B05">
        <w:rPr>
          <w:sz w:val="24"/>
          <w:szCs w:val="24"/>
        </w:rPr>
        <w:t xml:space="preserve"> de nous surpasser</w:t>
      </w:r>
      <w:r>
        <w:rPr>
          <w:sz w:val="24"/>
          <w:szCs w:val="24"/>
        </w:rPr>
        <w:t>,</w:t>
      </w:r>
      <w:r w:rsidR="00EE2ABC">
        <w:rPr>
          <w:sz w:val="24"/>
          <w:szCs w:val="24"/>
        </w:rPr>
        <w:t xml:space="preserve"> </w:t>
      </w:r>
      <w:r>
        <w:rPr>
          <w:sz w:val="24"/>
          <w:szCs w:val="24"/>
        </w:rPr>
        <w:t>en utilisant de nouveaux outils</w:t>
      </w:r>
      <w:r w:rsidR="00773CC6">
        <w:rPr>
          <w:sz w:val="24"/>
          <w:szCs w:val="24"/>
        </w:rPr>
        <w:t>.</w:t>
      </w:r>
    </w:p>
    <w:p w14:paraId="1E51F8AF" w14:textId="0DA328D2" w:rsidR="00773CC6" w:rsidRDefault="00773CC6" w:rsidP="00773CC6">
      <w:pPr>
        <w:pStyle w:val="Titre1"/>
        <w:rPr>
          <w:lang w:val="fr-FR" w:eastAsia="fr-CH"/>
        </w:rPr>
      </w:pPr>
      <w:bookmarkStart w:id="3" w:name="_Toc225408745"/>
      <w:r>
        <w:rPr>
          <w:lang w:val="fr-FR" w:eastAsia="fr-CH"/>
        </w:rPr>
        <w:t>3.Equipe du projet</w:t>
      </w:r>
      <w:bookmarkEnd w:id="3"/>
    </w:p>
    <w:p w14:paraId="50A33A1E" w14:textId="3DD95D8C" w:rsidR="00773CC6" w:rsidRDefault="00773CC6" w:rsidP="00773CC6">
      <w:pPr>
        <w:pStyle w:val="Sous-titre"/>
      </w:pPr>
      <w:r>
        <w:t xml:space="preserve">3.1 Membres et </w:t>
      </w:r>
      <w:r w:rsidR="00A03643">
        <w:t xml:space="preserve">attributions des </w:t>
      </w:r>
      <w:r>
        <w:t>rôle</w:t>
      </w:r>
      <w:r w:rsidR="00A03643">
        <w:t>s</w:t>
      </w:r>
    </w:p>
    <w:p w14:paraId="08D29B6A" w14:textId="6561A61D" w:rsidR="00773CC6" w:rsidRPr="00773CC6" w:rsidRDefault="00773CC6" w:rsidP="00773CC6">
      <w:pPr>
        <w:spacing w:line="360" w:lineRule="auto"/>
        <w:rPr>
          <w:sz w:val="24"/>
          <w:szCs w:val="24"/>
        </w:rPr>
      </w:pPr>
      <w:r w:rsidRPr="00773CC6">
        <w:rPr>
          <w:sz w:val="24"/>
          <w:szCs w:val="24"/>
        </w:rPr>
        <w:t>Voici un tableau récapitulatif des membres du groupes ainsi que leurs rôles :</w:t>
      </w:r>
    </w:p>
    <w:tbl>
      <w:tblPr>
        <w:tblStyle w:val="Grilledetableauclaire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4550"/>
        <w:gridCol w:w="4492"/>
      </w:tblGrid>
      <w:tr w:rsidR="00773CC6" w14:paraId="2C8D3700" w14:textId="77777777" w:rsidTr="006A3F34">
        <w:trPr>
          <w:trHeight w:val="300"/>
        </w:trPr>
        <w:tc>
          <w:tcPr>
            <w:tcW w:w="4508" w:type="dxa"/>
          </w:tcPr>
          <w:p w14:paraId="07082ADD" w14:textId="77777777" w:rsidR="00773CC6" w:rsidRPr="00773CC6" w:rsidRDefault="00773CC6" w:rsidP="006A3F34">
            <w:pPr>
              <w:rPr>
                <w:b/>
                <w:bCs/>
              </w:rPr>
            </w:pPr>
            <w:r w:rsidRPr="00773CC6">
              <w:rPr>
                <w:b/>
                <w:bCs/>
              </w:rPr>
              <w:t xml:space="preserve">Membre </w:t>
            </w:r>
          </w:p>
        </w:tc>
        <w:tc>
          <w:tcPr>
            <w:tcW w:w="4508" w:type="dxa"/>
          </w:tcPr>
          <w:p w14:paraId="5F61231F" w14:textId="77777777" w:rsidR="00773CC6" w:rsidRPr="00773CC6" w:rsidRDefault="00773CC6" w:rsidP="006A3F34">
            <w:pPr>
              <w:rPr>
                <w:b/>
                <w:bCs/>
              </w:rPr>
            </w:pPr>
            <w:r w:rsidRPr="00773CC6">
              <w:rPr>
                <w:b/>
                <w:bCs/>
              </w:rPr>
              <w:t xml:space="preserve">Rôle principal </w:t>
            </w:r>
          </w:p>
        </w:tc>
      </w:tr>
      <w:tr w:rsidR="00773CC6" w14:paraId="7E355C8A" w14:textId="77777777" w:rsidTr="006A3F34">
        <w:trPr>
          <w:trHeight w:val="300"/>
        </w:trPr>
        <w:tc>
          <w:tcPr>
            <w:tcW w:w="4508" w:type="dxa"/>
          </w:tcPr>
          <w:p w14:paraId="4083D391" w14:textId="77777777" w:rsidR="00773CC6" w:rsidRDefault="00773CC6" w:rsidP="006A3F34">
            <w:r>
              <w:t xml:space="preserve">Gabriel </w:t>
            </w:r>
          </w:p>
        </w:tc>
        <w:tc>
          <w:tcPr>
            <w:tcW w:w="4508" w:type="dxa"/>
          </w:tcPr>
          <w:p w14:paraId="1C582FFA" w14:textId="77777777" w:rsidR="00773CC6" w:rsidRDefault="00773CC6" w:rsidP="006A3F34">
            <w:r>
              <w:t>Chef de projet, programmeur</w:t>
            </w:r>
          </w:p>
        </w:tc>
      </w:tr>
      <w:tr w:rsidR="00773CC6" w14:paraId="5A105282" w14:textId="77777777" w:rsidTr="006A3F34">
        <w:trPr>
          <w:trHeight w:val="300"/>
        </w:trPr>
        <w:tc>
          <w:tcPr>
            <w:tcW w:w="4508" w:type="dxa"/>
          </w:tcPr>
          <w:p w14:paraId="602C085A" w14:textId="77777777" w:rsidR="00773CC6" w:rsidRDefault="00773CC6" w:rsidP="006A3F34">
            <w:r>
              <w:t>Jonathan</w:t>
            </w:r>
          </w:p>
        </w:tc>
        <w:tc>
          <w:tcPr>
            <w:tcW w:w="4508" w:type="dxa"/>
          </w:tcPr>
          <w:p w14:paraId="14494608" w14:textId="77777777" w:rsidR="00773CC6" w:rsidRDefault="00773CC6" w:rsidP="006A3F34">
            <w:r>
              <w:t xml:space="preserve">Planification du projet </w:t>
            </w:r>
          </w:p>
        </w:tc>
      </w:tr>
      <w:tr w:rsidR="00773CC6" w14:paraId="2CBD9C72" w14:textId="77777777" w:rsidTr="006A3F34">
        <w:trPr>
          <w:trHeight w:val="300"/>
        </w:trPr>
        <w:tc>
          <w:tcPr>
            <w:tcW w:w="4570" w:type="dxa"/>
          </w:tcPr>
          <w:p w14:paraId="3F3A2882" w14:textId="77777777" w:rsidR="00773CC6" w:rsidRDefault="00773CC6" w:rsidP="006A3F34">
            <w:r>
              <w:t>Rafael</w:t>
            </w:r>
          </w:p>
        </w:tc>
        <w:tc>
          <w:tcPr>
            <w:tcW w:w="4445" w:type="dxa"/>
          </w:tcPr>
          <w:p w14:paraId="3530D08E" w14:textId="77777777" w:rsidR="00773CC6" w:rsidRDefault="00773CC6" w:rsidP="006A3F34">
            <w:r>
              <w:t>Diagramme</w:t>
            </w:r>
          </w:p>
        </w:tc>
      </w:tr>
      <w:tr w:rsidR="00773CC6" w14:paraId="25DE21F5" w14:textId="77777777" w:rsidTr="006A3F34">
        <w:trPr>
          <w:trHeight w:val="300"/>
        </w:trPr>
        <w:tc>
          <w:tcPr>
            <w:tcW w:w="4539" w:type="dxa"/>
          </w:tcPr>
          <w:p w14:paraId="0127987C" w14:textId="77777777" w:rsidR="00773CC6" w:rsidRDefault="00773CC6" w:rsidP="006A3F34">
            <w:r>
              <w:t>Kevin</w:t>
            </w:r>
          </w:p>
        </w:tc>
        <w:tc>
          <w:tcPr>
            <w:tcW w:w="4477" w:type="dxa"/>
          </w:tcPr>
          <w:p w14:paraId="67118311" w14:textId="77777777" w:rsidR="00773CC6" w:rsidRDefault="00773CC6" w:rsidP="006A3F34">
            <w:r>
              <w:t>Spécialiste de la documentation</w:t>
            </w:r>
          </w:p>
        </w:tc>
      </w:tr>
    </w:tbl>
    <w:p w14:paraId="424C5FE8" w14:textId="77777777" w:rsidR="00773CC6" w:rsidRPr="00773CC6" w:rsidRDefault="00773CC6" w:rsidP="00773CC6"/>
    <w:p w14:paraId="1AFFFD1A" w14:textId="44968E8A" w:rsidR="00773CC6" w:rsidRDefault="008D79BE" w:rsidP="008D79BE">
      <w:pPr>
        <w:pStyle w:val="Titre1"/>
      </w:pPr>
      <w:bookmarkStart w:id="4" w:name="_Toc225408746"/>
      <w:r>
        <w:t>4.Méthode des 6 étapes</w:t>
      </w:r>
      <w:bookmarkEnd w:id="4"/>
    </w:p>
    <w:p w14:paraId="3BF86DC1" w14:textId="40681E6F" w:rsidR="008D79BE" w:rsidRDefault="00EE2ABC" w:rsidP="008D79BE">
      <w:r>
        <w:t xml:space="preserve">Voici </w:t>
      </w:r>
      <w:proofErr w:type="gramStart"/>
      <w:r>
        <w:t>la méthodes</w:t>
      </w:r>
      <w:proofErr w:type="gramEnd"/>
      <w:r>
        <w:t xml:space="preserve"> des 6 étapes en lien avec notre projet.</w:t>
      </w:r>
    </w:p>
    <w:p w14:paraId="560D9696" w14:textId="079CF940" w:rsidR="00FD0948" w:rsidRDefault="00FD0948" w:rsidP="00FD0948">
      <w:r>
        <w:t>S’informer :</w:t>
      </w:r>
      <w:r w:rsidR="008917D0">
        <w:t xml:space="preserve"> apprentissage déterminer besoins</w:t>
      </w:r>
    </w:p>
    <w:p w14:paraId="15C6E945" w14:textId="7C63B3EB" w:rsidR="00FD0948" w:rsidRPr="008917D0" w:rsidRDefault="00EE2ABC" w:rsidP="00FD0948">
      <w:pPr>
        <w:rPr>
          <w:lang w:val="de-CH"/>
        </w:rPr>
      </w:pPr>
      <w:proofErr w:type="spellStart"/>
      <w:proofErr w:type="gramStart"/>
      <w:r w:rsidRPr="008917D0">
        <w:rPr>
          <w:lang w:val="de-CH"/>
        </w:rPr>
        <w:t>Planifer</w:t>
      </w:r>
      <w:proofErr w:type="spellEnd"/>
      <w:r w:rsidRPr="008917D0">
        <w:rPr>
          <w:lang w:val="de-CH"/>
        </w:rPr>
        <w:t> :</w:t>
      </w:r>
      <w:proofErr w:type="gramEnd"/>
      <w:r w:rsidRPr="008917D0">
        <w:rPr>
          <w:lang w:val="de-CH"/>
        </w:rPr>
        <w:t xml:space="preserve"> </w:t>
      </w:r>
      <w:proofErr w:type="spellStart"/>
      <w:r w:rsidR="008917D0" w:rsidRPr="008917D0">
        <w:rPr>
          <w:lang w:val="de-CH"/>
        </w:rPr>
        <w:t>diagramme</w:t>
      </w:r>
      <w:proofErr w:type="spellEnd"/>
      <w:r w:rsidR="008917D0" w:rsidRPr="008917D0">
        <w:rPr>
          <w:lang w:val="de-CH"/>
        </w:rPr>
        <w:t xml:space="preserve"> </w:t>
      </w:r>
      <w:proofErr w:type="spellStart"/>
      <w:r w:rsidR="008917D0" w:rsidRPr="008917D0">
        <w:rPr>
          <w:lang w:val="de-CH"/>
        </w:rPr>
        <w:t>gantt</w:t>
      </w:r>
      <w:proofErr w:type="spellEnd"/>
      <w:r w:rsidR="008917D0" w:rsidRPr="008917D0">
        <w:rPr>
          <w:lang w:val="de-CH"/>
        </w:rPr>
        <w:t xml:space="preserve"> </w:t>
      </w:r>
      <w:proofErr w:type="spellStart"/>
      <w:r w:rsidR="008917D0" w:rsidRPr="008917D0">
        <w:rPr>
          <w:lang w:val="de-CH"/>
        </w:rPr>
        <w:t>kanban</w:t>
      </w:r>
      <w:proofErr w:type="spellEnd"/>
      <w:r w:rsidR="008917D0" w:rsidRPr="008917D0">
        <w:rPr>
          <w:lang w:val="de-CH"/>
        </w:rPr>
        <w:t xml:space="preserve"> (</w:t>
      </w:r>
      <w:proofErr w:type="spellStart"/>
      <w:proofErr w:type="gramStart"/>
      <w:r w:rsidR="008917D0" w:rsidRPr="008917D0">
        <w:rPr>
          <w:lang w:val="de-CH"/>
        </w:rPr>
        <w:t>notio</w:t>
      </w:r>
      <w:r w:rsidR="008917D0">
        <w:rPr>
          <w:lang w:val="de-CH"/>
        </w:rPr>
        <w:t>n</w:t>
      </w:r>
      <w:proofErr w:type="spellEnd"/>
      <w:r w:rsidR="008917D0">
        <w:rPr>
          <w:lang w:val="de-CH"/>
        </w:rPr>
        <w:t>(</w:t>
      </w:r>
      <w:proofErr w:type="gramEnd"/>
    </w:p>
    <w:p w14:paraId="7B661554" w14:textId="206C9D93" w:rsidR="00EE2ABC" w:rsidRDefault="00EE2ABC" w:rsidP="00FD0948">
      <w:r>
        <w:t>Décider :</w:t>
      </w:r>
      <w:r w:rsidR="008917D0">
        <w:t xml:space="preserve"> attribution des taches ressources </w:t>
      </w:r>
    </w:p>
    <w:p w14:paraId="237F7FA5" w14:textId="7BA2A649" w:rsidR="00EE2ABC" w:rsidRDefault="00EE2ABC" w:rsidP="00FD0948">
      <w:r>
        <w:t xml:space="preserve">Réaliser : </w:t>
      </w:r>
      <w:r w:rsidR="008917D0">
        <w:t xml:space="preserve"> faire </w:t>
      </w:r>
    </w:p>
    <w:p w14:paraId="4DB6EB01" w14:textId="28C3F2D8" w:rsidR="00EE2ABC" w:rsidRDefault="00EE2ABC" w:rsidP="00FD0948">
      <w:r>
        <w:t xml:space="preserve">Contrôler : </w:t>
      </w:r>
      <w:r w:rsidR="008917D0">
        <w:t xml:space="preserve"> vérification des choses quoi </w:t>
      </w:r>
    </w:p>
    <w:p w14:paraId="08AF75A2" w14:textId="652B9E91" w:rsidR="00EE2ABC" w:rsidRPr="008D79BE" w:rsidRDefault="00EE2ABC" w:rsidP="00FD0948">
      <w:r>
        <w:t>Valider :</w:t>
      </w:r>
      <w:r w:rsidR="008917D0">
        <w:t xml:space="preserve"> validation finale </w:t>
      </w:r>
    </w:p>
    <w:p w14:paraId="6AEC78AA" w14:textId="77777777" w:rsidR="00633B05" w:rsidRPr="00633B05" w:rsidRDefault="00633B05" w:rsidP="00633B05"/>
    <w:p w14:paraId="25198F15" w14:textId="77777777" w:rsidR="001F6522" w:rsidRDefault="001F6522" w:rsidP="001F6522">
      <w:pPr>
        <w:pStyle w:val="Paragraphedeliste"/>
        <w:jc w:val="both"/>
      </w:pPr>
    </w:p>
    <w:p w14:paraId="002A9A3F" w14:textId="77777777" w:rsidR="001F6522" w:rsidRDefault="001F6522" w:rsidP="001F6522">
      <w:pPr>
        <w:pStyle w:val="Paragraphedeliste"/>
        <w:jc w:val="both"/>
      </w:pPr>
    </w:p>
    <w:p w14:paraId="72E1DA3E" w14:textId="77777777" w:rsidR="001F6522" w:rsidRPr="001F6522" w:rsidRDefault="001F6522" w:rsidP="001F6522"/>
    <w:p w14:paraId="128AB63F" w14:textId="77777777" w:rsidR="00D91A2F" w:rsidRDefault="00D91A2F">
      <w:pPr>
        <w:pStyle w:val="Paragraphedeliste"/>
        <w:jc w:val="both"/>
      </w:pPr>
    </w:p>
    <w:p w14:paraId="035A5D48" w14:textId="77777777" w:rsidR="00EA0F8C" w:rsidRDefault="00EA0F8C">
      <w:pPr>
        <w:pStyle w:val="Paragraphedeliste"/>
        <w:jc w:val="both"/>
      </w:pPr>
    </w:p>
    <w:p w14:paraId="3CB93DB7" w14:textId="77777777" w:rsidR="00EA0F8C" w:rsidRDefault="00EA0F8C">
      <w:pPr>
        <w:pStyle w:val="Paragraphedeliste"/>
        <w:jc w:val="both"/>
      </w:pPr>
    </w:p>
    <w:p w14:paraId="298175EA" w14:textId="77777777" w:rsidR="00EA0F8C" w:rsidRDefault="00EA0F8C">
      <w:pPr>
        <w:jc w:val="both"/>
      </w:pPr>
    </w:p>
    <w:p w14:paraId="66956314" w14:textId="77777777" w:rsidR="00EA0F8C" w:rsidRDefault="00EA0F8C">
      <w:pPr>
        <w:jc w:val="both"/>
      </w:pPr>
    </w:p>
    <w:p w14:paraId="0C06E4A3" w14:textId="77777777" w:rsidR="00EA0F8C" w:rsidRDefault="00EA0F8C">
      <w:pPr>
        <w:jc w:val="both"/>
        <w:rPr>
          <w:rFonts w:cs="Aptos"/>
        </w:rPr>
      </w:pPr>
    </w:p>
    <w:p w14:paraId="7F7E0A0B" w14:textId="77777777" w:rsidR="00EA0F8C" w:rsidRDefault="00EA0F8C"/>
    <w:sectPr w:rsidR="00EA0F8C">
      <w:pgSz w:w="11906" w:h="16838"/>
      <w:pgMar w:top="1417" w:right="1417" w:bottom="1417" w:left="1417" w:header="720" w:footer="720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FECE1" w14:textId="77777777" w:rsidR="00856C49" w:rsidRDefault="00856C49">
      <w:pPr>
        <w:spacing w:after="0" w:line="240" w:lineRule="auto"/>
      </w:pPr>
      <w:r>
        <w:separator/>
      </w:r>
    </w:p>
  </w:endnote>
  <w:endnote w:type="continuationSeparator" w:id="0">
    <w:p w14:paraId="6D1E0D12" w14:textId="77777777" w:rsidR="00856C49" w:rsidRDefault="00856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573AA" w14:textId="77777777" w:rsidR="00856C49" w:rsidRDefault="00856C4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50C0C15" w14:textId="77777777" w:rsidR="00856C49" w:rsidRDefault="00856C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21D62"/>
    <w:multiLevelType w:val="hybridMultilevel"/>
    <w:tmpl w:val="CBD657EA"/>
    <w:lvl w:ilvl="0" w:tplc="10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A6499F"/>
    <w:multiLevelType w:val="multilevel"/>
    <w:tmpl w:val="2E6663F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6B9D27B3"/>
    <w:multiLevelType w:val="multilevel"/>
    <w:tmpl w:val="674AEE00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38559153">
    <w:abstractNumId w:val="2"/>
  </w:num>
  <w:num w:numId="2" w16cid:durableId="2086218598">
    <w:abstractNumId w:val="1"/>
  </w:num>
  <w:num w:numId="3" w16cid:durableId="1292443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F8C"/>
    <w:rsid w:val="001A7CA0"/>
    <w:rsid w:val="001F370E"/>
    <w:rsid w:val="001F6522"/>
    <w:rsid w:val="003C433E"/>
    <w:rsid w:val="00633B05"/>
    <w:rsid w:val="006824DF"/>
    <w:rsid w:val="006A732A"/>
    <w:rsid w:val="006F49A7"/>
    <w:rsid w:val="00744E64"/>
    <w:rsid w:val="00773CC6"/>
    <w:rsid w:val="007E0BA8"/>
    <w:rsid w:val="00856C49"/>
    <w:rsid w:val="008917D0"/>
    <w:rsid w:val="008D79BE"/>
    <w:rsid w:val="00A03643"/>
    <w:rsid w:val="00AC6839"/>
    <w:rsid w:val="00AC6E71"/>
    <w:rsid w:val="00D14203"/>
    <w:rsid w:val="00D91A2F"/>
    <w:rsid w:val="00EA0F8C"/>
    <w:rsid w:val="00EE2ABC"/>
    <w:rsid w:val="00F0553C"/>
    <w:rsid w:val="00FD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BA608E"/>
  <w15:docId w15:val="{B5FFF862-3195-40F4-9C8F-C58EEE61A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sz w:val="22"/>
        <w:szCs w:val="22"/>
        <w:lang w:val="fr-CH" w:eastAsia="en-US" w:bidi="ar-SA"/>
      </w:rPr>
    </w:rPrDefault>
    <w:pPrDefault>
      <w:pPr>
        <w:autoSpaceDN w:val="0"/>
        <w:spacing w:after="160" w:line="251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522"/>
    <w:pPr>
      <w:suppressAutoHyphens/>
    </w:p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itre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itre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itre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re2Car">
    <w:name w:val="Titre 2 Car"/>
    <w:basedOn w:val="Policepardfau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re3Car">
    <w:name w:val="Titre 3 Car"/>
    <w:basedOn w:val="Policepardfaut"/>
    <w:rPr>
      <w:rFonts w:eastAsia="Times New Roman" w:cs="Times New Roman"/>
      <w:color w:val="0F4761"/>
      <w:sz w:val="28"/>
      <w:szCs w:val="28"/>
    </w:rPr>
  </w:style>
  <w:style w:type="character" w:customStyle="1" w:styleId="Titre4Car">
    <w:name w:val="Titre 4 Car"/>
    <w:basedOn w:val="Policepardfaut"/>
    <w:rPr>
      <w:rFonts w:eastAsia="Times New Roman" w:cs="Times New Roman"/>
      <w:i/>
      <w:iCs/>
      <w:color w:val="0F4761"/>
    </w:rPr>
  </w:style>
  <w:style w:type="character" w:customStyle="1" w:styleId="Titre5Car">
    <w:name w:val="Titre 5 Car"/>
    <w:basedOn w:val="Policepardfaut"/>
    <w:rPr>
      <w:rFonts w:eastAsia="Times New Roman" w:cs="Times New Roman"/>
      <w:color w:val="0F4761"/>
    </w:rPr>
  </w:style>
  <w:style w:type="character" w:customStyle="1" w:styleId="Titre6Car">
    <w:name w:val="Titre 6 Car"/>
    <w:basedOn w:val="Policepardfaut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basedOn w:val="Policepardfaut"/>
    <w:rPr>
      <w:rFonts w:eastAsia="Times New Roman" w:cs="Times New Roman"/>
      <w:color w:val="595959"/>
    </w:rPr>
  </w:style>
  <w:style w:type="character" w:customStyle="1" w:styleId="Titre8Car">
    <w:name w:val="Titre 8 Car"/>
    <w:basedOn w:val="Policepardfaut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basedOn w:val="Policepardfaut"/>
    <w:rPr>
      <w:rFonts w:eastAsia="Times New Roman" w:cs="Times New Roman"/>
      <w:color w:val="272727"/>
    </w:rPr>
  </w:style>
  <w:style w:type="paragraph" w:styleId="Titr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kern w:val="3"/>
      <w:sz w:val="56"/>
      <w:szCs w:val="56"/>
    </w:rPr>
  </w:style>
  <w:style w:type="character" w:customStyle="1" w:styleId="TitreCar">
    <w:name w:val="Titre Car"/>
    <w:basedOn w:val="Policepardfau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basedOn w:val="Policepardfaut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CitationCar">
    <w:name w:val="Citation Car"/>
    <w:basedOn w:val="Policepardfaut"/>
    <w:rPr>
      <w:i/>
      <w:iCs/>
      <w:color w:val="404040"/>
    </w:rPr>
  </w:style>
  <w:style w:type="paragraph" w:styleId="Paragraphedeliste">
    <w:name w:val="List Paragraph"/>
    <w:basedOn w:val="Normal"/>
    <w:pPr>
      <w:ind w:left="720"/>
      <w:contextualSpacing/>
    </w:pPr>
  </w:style>
  <w:style w:type="character" w:styleId="Accentuationintense">
    <w:name w:val="Intense Emphasis"/>
    <w:basedOn w:val="Policepardfaut"/>
    <w:rPr>
      <w:i/>
      <w:iCs/>
      <w:color w:val="0F4761"/>
    </w:rPr>
  </w:style>
  <w:style w:type="paragraph" w:styleId="Citationintens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tionintenseCar">
    <w:name w:val="Citation intense Car"/>
    <w:basedOn w:val="Policepardfaut"/>
    <w:rPr>
      <w:i/>
      <w:iCs/>
      <w:color w:val="0F4761"/>
    </w:rPr>
  </w:style>
  <w:style w:type="character" w:styleId="Rfrenceintense">
    <w:name w:val="Intense Reference"/>
    <w:basedOn w:val="Policepardfaut"/>
    <w:rPr>
      <w:b/>
      <w:bCs/>
      <w:smallCaps/>
      <w:color w:val="0F4761"/>
      <w:spacing w:val="5"/>
    </w:rPr>
  </w:style>
  <w:style w:type="paragraph" w:styleId="En-ttedetabledesmatires">
    <w:name w:val="TOC Heading"/>
    <w:basedOn w:val="Titre1"/>
    <w:next w:val="Normal"/>
    <w:uiPriority w:val="39"/>
    <w:qFormat/>
    <w:pPr>
      <w:spacing w:before="240" w:after="0"/>
    </w:pPr>
    <w:rPr>
      <w:sz w:val="32"/>
      <w:szCs w:val="32"/>
      <w:lang w:eastAsia="fr-CH"/>
    </w:rPr>
  </w:style>
  <w:style w:type="paragraph" w:styleId="TM2">
    <w:name w:val="toc 2"/>
    <w:basedOn w:val="Normal"/>
    <w:next w:val="Normal"/>
    <w:autoRedefine/>
    <w:uiPriority w:val="39"/>
    <w:pPr>
      <w:spacing w:after="100"/>
      <w:ind w:left="220"/>
    </w:pPr>
    <w:rPr>
      <w:rFonts w:eastAsia="Times New Roman"/>
      <w:lang w:eastAsia="fr-CH"/>
    </w:rPr>
  </w:style>
  <w:style w:type="paragraph" w:styleId="TM1">
    <w:name w:val="toc 1"/>
    <w:basedOn w:val="Normal"/>
    <w:next w:val="Normal"/>
    <w:autoRedefine/>
    <w:uiPriority w:val="39"/>
    <w:pPr>
      <w:spacing w:after="100"/>
    </w:pPr>
    <w:rPr>
      <w:rFonts w:eastAsia="Times New Roman"/>
      <w:lang w:eastAsia="fr-CH"/>
    </w:rPr>
  </w:style>
  <w:style w:type="paragraph" w:styleId="TM3">
    <w:name w:val="toc 3"/>
    <w:basedOn w:val="Normal"/>
    <w:next w:val="Normal"/>
    <w:autoRedefine/>
    <w:pPr>
      <w:spacing w:after="100"/>
      <w:ind w:left="440"/>
    </w:pPr>
    <w:rPr>
      <w:rFonts w:eastAsia="Times New Roman"/>
      <w:lang w:eastAsia="fr-CH"/>
    </w:rPr>
  </w:style>
  <w:style w:type="table" w:styleId="Grilledetableauclaire">
    <w:name w:val="Grid Table Light"/>
    <w:basedOn w:val="TableauNormal"/>
    <w:uiPriority w:val="40"/>
    <w:rsid w:val="00773CC6"/>
    <w:pPr>
      <w:autoSpaceDN/>
      <w:spacing w:after="0" w:line="240" w:lineRule="auto"/>
    </w:pPr>
    <w:rPr>
      <w:rFonts w:asciiTheme="minorHAnsi" w:eastAsiaTheme="minorHAnsi" w:hAnsiTheme="minorHAnsi" w:cstheme="minorBidi"/>
      <w:sz w:val="24"/>
      <w:szCs w:val="24"/>
      <w:lang w:val="fr-FR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Lienhypertexte">
    <w:name w:val="Hyperlink"/>
    <w:basedOn w:val="Policepardfaut"/>
    <w:uiPriority w:val="99"/>
    <w:unhideWhenUsed/>
    <w:rsid w:val="008917D0"/>
    <w:rPr>
      <w:color w:val="467886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F055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0553C"/>
  </w:style>
  <w:style w:type="paragraph" w:styleId="Pieddepage">
    <w:name w:val="footer"/>
    <w:basedOn w:val="Normal"/>
    <w:link w:val="PieddepageCar"/>
    <w:uiPriority w:val="99"/>
    <w:unhideWhenUsed/>
    <w:rsid w:val="00F055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055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C1C566-3462-4B95-892C-A0BB92AA25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Documentation projet attribution automatique d’un certificat SSL</vt:lpstr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Documentation projet attribution automatique d’un certificat SSL</dc:title>
  <dc:subject/>
  <dc:creator>KEVIN THRSN</dc:creator>
  <dc:description/>
  <cp:lastModifiedBy>GABRIEL DSLV</cp:lastModifiedBy>
  <cp:revision>2</cp:revision>
  <dcterms:created xsi:type="dcterms:W3CDTF">2026-04-02T06:05:00Z</dcterms:created>
  <dcterms:modified xsi:type="dcterms:W3CDTF">2026-04-02T06:05:00Z</dcterms:modified>
</cp:coreProperties>
</file>